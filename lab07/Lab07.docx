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CEA" w:rsidRDefault="00F0252F">
      <w:r>
        <w:t xml:space="preserve">Lab07 </w:t>
      </w:r>
    </w:p>
    <w:p w:rsidR="00F0252F" w:rsidRDefault="00F0252F">
      <w:r>
        <w:t>FA code</w:t>
      </w:r>
    </w:p>
    <w:p w:rsidR="00F0252F" w:rsidRDefault="00F0252F">
      <w:r>
        <w:rPr>
          <w:noProof/>
        </w:rPr>
        <w:drawing>
          <wp:inline distT="0" distB="0" distL="0" distR="0" wp14:anchorId="20D4C64A" wp14:editId="585FD6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2F" w:rsidRDefault="00F0252F">
      <w:r>
        <w:t>Results</w:t>
      </w:r>
    </w:p>
    <w:p w:rsidR="00F0252F" w:rsidRDefault="00F0252F">
      <w:r>
        <w:rPr>
          <w:noProof/>
        </w:rPr>
        <w:lastRenderedPageBreak/>
        <w:drawing>
          <wp:inline distT="0" distB="0" distL="0" distR="0" wp14:anchorId="171AB537" wp14:editId="21D7E0B6">
            <wp:extent cx="5943600" cy="589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2F" w:rsidRDefault="00F0252F">
      <w:r>
        <w:rPr>
          <w:noProof/>
        </w:rPr>
        <w:lastRenderedPageBreak/>
        <w:drawing>
          <wp:inline distT="0" distB="0" distL="0" distR="0" wp14:anchorId="7A7A4ADE" wp14:editId="06AD4353">
            <wp:extent cx="5943600" cy="5894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2F" w:rsidRDefault="00FB0B8D">
      <w:r>
        <w:rPr>
          <w:noProof/>
        </w:rPr>
        <w:lastRenderedPageBreak/>
        <w:drawing>
          <wp:inline distT="0" distB="0" distL="0" distR="0" wp14:anchorId="13D34ADC" wp14:editId="4C0682D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8D" w:rsidRDefault="00FB0B8D">
      <w:r>
        <w:rPr>
          <w:noProof/>
        </w:rPr>
        <w:drawing>
          <wp:inline distT="0" distB="0" distL="0" distR="0" wp14:anchorId="2C58133C" wp14:editId="05E788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8D" w:rsidRDefault="00FB0B8D">
      <w:r>
        <w:rPr>
          <w:noProof/>
        </w:rPr>
        <w:lastRenderedPageBreak/>
        <w:drawing>
          <wp:inline distT="0" distB="0" distL="0" distR="0" wp14:anchorId="60E481DE" wp14:editId="6576994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8D" w:rsidRDefault="00FB0B8D">
      <w:r>
        <w:rPr>
          <w:noProof/>
        </w:rPr>
        <w:drawing>
          <wp:inline distT="0" distB="0" distL="0" distR="0" wp14:anchorId="68345CBF" wp14:editId="5E5712B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8D" w:rsidRDefault="00FB0B8D">
      <w:r>
        <w:rPr>
          <w:noProof/>
        </w:rPr>
        <w:lastRenderedPageBreak/>
        <w:drawing>
          <wp:inline distT="0" distB="0" distL="0" distR="0" wp14:anchorId="3E391C3E" wp14:editId="5FF1F70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8D" w:rsidRDefault="00FB0B8D">
      <w:r>
        <w:rPr>
          <w:noProof/>
        </w:rPr>
        <w:drawing>
          <wp:inline distT="0" distB="0" distL="0" distR="0" wp14:anchorId="6181DF6B" wp14:editId="3C9F125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0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31015B"/>
    <w:rsid w:val="00991116"/>
    <w:rsid w:val="00F0252F"/>
    <w:rsid w:val="00FB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264B5"/>
  <w15:chartTrackingRefBased/>
  <w15:docId w15:val="{77656722-027D-4C67-B054-2D4796971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BBF98E3A.dotm</Template>
  <TotalTime>14</TotalTime>
  <Pages>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Giriprakash, Thriambak R</dc:creator>
  <cp:keywords/>
  <dc:description/>
  <cp:lastModifiedBy>Giriprakash, Thriambak R</cp:lastModifiedBy>
  <cp:revision>1</cp:revision>
  <dcterms:created xsi:type="dcterms:W3CDTF">2020-06-28T19:10:00Z</dcterms:created>
  <dcterms:modified xsi:type="dcterms:W3CDTF">2020-06-28T19:24:00Z</dcterms:modified>
</cp:coreProperties>
</file>