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CEA" w:rsidRDefault="0012734D">
      <w:r>
        <w:t>Structural Farmer code:</w:t>
      </w:r>
    </w:p>
    <w:p w:rsidR="0012734D" w:rsidRDefault="0012734D">
      <w:r>
        <w:rPr>
          <w:noProof/>
        </w:rPr>
        <w:drawing>
          <wp:inline distT="0" distB="0" distL="0" distR="0" wp14:anchorId="629AACE2" wp14:editId="001D16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4D" w:rsidRDefault="0012734D" w:rsidP="0012734D">
      <w:r>
        <w:t>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4B8A" w:rsidTr="00444B8A">
        <w:tc>
          <w:tcPr>
            <w:tcW w:w="9350" w:type="dxa"/>
          </w:tcPr>
          <w:p w:rsidR="00444B8A" w:rsidRDefault="00444B8A" w:rsidP="0012734D">
            <w:r>
              <w:t xml:space="preserve">0-0-0 </w:t>
            </w:r>
            <w:r>
              <w:rPr>
                <w:noProof/>
              </w:rPr>
              <w:drawing>
                <wp:inline distT="0" distB="0" distL="0" distR="0">
                  <wp:extent cx="2263336" cy="69348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00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6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8A" w:rsidTr="00444B8A">
        <w:tc>
          <w:tcPr>
            <w:tcW w:w="9350" w:type="dxa"/>
          </w:tcPr>
          <w:p w:rsidR="00444B8A" w:rsidRDefault="00444B8A" w:rsidP="0012734D">
            <w:r>
              <w:t>0-0-1</w:t>
            </w:r>
            <w:r>
              <w:rPr>
                <w:noProof/>
              </w:rPr>
              <w:drawing>
                <wp:inline distT="0" distB="0" distL="0" distR="0">
                  <wp:extent cx="2171888" cy="64775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8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8A" w:rsidTr="00444B8A">
        <w:tc>
          <w:tcPr>
            <w:tcW w:w="9350" w:type="dxa"/>
          </w:tcPr>
          <w:p w:rsidR="00444B8A" w:rsidRDefault="00444B8A" w:rsidP="0012734D">
            <w:r>
              <w:t>0-1-0</w:t>
            </w:r>
            <w:r>
              <w:rPr>
                <w:noProof/>
              </w:rPr>
              <w:drawing>
                <wp:inline distT="0" distB="0" distL="0" distR="0">
                  <wp:extent cx="2217612" cy="624894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10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8A" w:rsidTr="00444B8A">
        <w:tc>
          <w:tcPr>
            <w:tcW w:w="9350" w:type="dxa"/>
          </w:tcPr>
          <w:p w:rsidR="00444B8A" w:rsidRDefault="00444B8A" w:rsidP="0012734D">
            <w:r>
              <w:t>1-0-0</w:t>
            </w:r>
            <w:r>
              <w:rPr>
                <w:noProof/>
              </w:rPr>
              <w:drawing>
                <wp:inline distT="0" distB="0" distL="0" distR="0">
                  <wp:extent cx="2217612" cy="60965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00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8A" w:rsidTr="00444B8A">
        <w:tc>
          <w:tcPr>
            <w:tcW w:w="9350" w:type="dxa"/>
          </w:tcPr>
          <w:p w:rsidR="00444B8A" w:rsidRDefault="00444B8A" w:rsidP="0012734D">
            <w:r>
              <w:t>1-1-0</w:t>
            </w:r>
            <w:r>
              <w:rPr>
                <w:noProof/>
              </w:rPr>
              <w:drawing>
                <wp:inline distT="0" distB="0" distL="0" distR="0">
                  <wp:extent cx="2225233" cy="655377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10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8A" w:rsidTr="00444B8A">
        <w:tc>
          <w:tcPr>
            <w:tcW w:w="9350" w:type="dxa"/>
          </w:tcPr>
          <w:p w:rsidR="00444B8A" w:rsidRDefault="00444B8A" w:rsidP="0012734D">
            <w:r>
              <w:t>1-0-1</w:t>
            </w:r>
            <w:r>
              <w:rPr>
                <w:noProof/>
              </w:rPr>
              <w:drawing>
                <wp:inline distT="0" distB="0" distL="0" distR="0">
                  <wp:extent cx="2103302" cy="624894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0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302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8A" w:rsidTr="00444B8A">
        <w:tc>
          <w:tcPr>
            <w:tcW w:w="9350" w:type="dxa"/>
          </w:tcPr>
          <w:p w:rsidR="00444B8A" w:rsidRDefault="00444B8A" w:rsidP="0012734D">
            <w:r>
              <w:lastRenderedPageBreak/>
              <w:t>0-1-1</w:t>
            </w:r>
            <w:r>
              <w:rPr>
                <w:noProof/>
              </w:rPr>
              <w:drawing>
                <wp:inline distT="0" distB="0" distL="0" distR="0">
                  <wp:extent cx="2194750" cy="64775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1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750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8A" w:rsidTr="00444B8A">
        <w:tc>
          <w:tcPr>
            <w:tcW w:w="9350" w:type="dxa"/>
          </w:tcPr>
          <w:p w:rsidR="00444B8A" w:rsidRDefault="00444B8A" w:rsidP="0012734D">
            <w:r>
              <w:t>1-1-1</w:t>
            </w:r>
            <w:r>
              <w:rPr>
                <w:noProof/>
              </w:rPr>
              <w:drawing>
                <wp:inline distT="0" distB="0" distL="0" distR="0">
                  <wp:extent cx="2217612" cy="6934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6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4B8A" w:rsidRDefault="00444B8A" w:rsidP="0012734D"/>
    <w:p w:rsidR="00444B8A" w:rsidRDefault="00444B8A" w:rsidP="0012734D">
      <w:r>
        <w:t>Behavioral farmer code:</w:t>
      </w:r>
    </w:p>
    <w:p w:rsidR="003D6DE2" w:rsidRDefault="00444B8A" w:rsidP="0012734D">
      <w:r>
        <w:rPr>
          <w:noProof/>
        </w:rPr>
        <w:drawing>
          <wp:inline distT="0" distB="0" distL="0" distR="0" wp14:anchorId="26C6E3AC" wp14:editId="618D5D3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E2" w:rsidRDefault="003D6DE2" w:rsidP="003D6DE2">
      <w:r>
        <w:t>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6DE2" w:rsidTr="003D6DE2">
        <w:tc>
          <w:tcPr>
            <w:tcW w:w="9350" w:type="dxa"/>
          </w:tcPr>
          <w:p w:rsidR="003D6DE2" w:rsidRDefault="003D6DE2" w:rsidP="003D6DE2">
            <w:r>
              <w:lastRenderedPageBreak/>
              <w:t xml:space="preserve">0-0-0 </w:t>
            </w:r>
            <w:r>
              <w:rPr>
                <w:noProof/>
              </w:rPr>
              <w:drawing>
                <wp:inline distT="0" distB="0" distL="0" distR="0" wp14:anchorId="4AF37B58" wp14:editId="6B0F7D51">
                  <wp:extent cx="5943600" cy="3343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DE2" w:rsidTr="003D6DE2">
        <w:tc>
          <w:tcPr>
            <w:tcW w:w="9350" w:type="dxa"/>
          </w:tcPr>
          <w:p w:rsidR="003D6DE2" w:rsidRDefault="003D6DE2" w:rsidP="003D6DE2">
            <w:r>
              <w:t xml:space="preserve">0-0-1 </w:t>
            </w:r>
            <w:r>
              <w:rPr>
                <w:noProof/>
              </w:rPr>
              <w:drawing>
                <wp:inline distT="0" distB="0" distL="0" distR="0" wp14:anchorId="11D72137" wp14:editId="07CE6D17">
                  <wp:extent cx="5943600" cy="3343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DE2" w:rsidTr="003D6DE2">
        <w:tc>
          <w:tcPr>
            <w:tcW w:w="9350" w:type="dxa"/>
          </w:tcPr>
          <w:p w:rsidR="003D6DE2" w:rsidRDefault="003D6DE2" w:rsidP="003D6DE2">
            <w:r>
              <w:lastRenderedPageBreak/>
              <w:t xml:space="preserve">0-1-0 </w:t>
            </w:r>
            <w:r>
              <w:rPr>
                <w:noProof/>
              </w:rPr>
              <w:drawing>
                <wp:inline distT="0" distB="0" distL="0" distR="0" wp14:anchorId="179DF7B1" wp14:editId="672EE73A">
                  <wp:extent cx="5943600" cy="3343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DE2" w:rsidTr="003D6DE2">
        <w:tc>
          <w:tcPr>
            <w:tcW w:w="9350" w:type="dxa"/>
          </w:tcPr>
          <w:p w:rsidR="003D6DE2" w:rsidRDefault="003D6DE2" w:rsidP="003D6DE2">
            <w:r>
              <w:t>1-0-0</w:t>
            </w:r>
          </w:p>
          <w:p w:rsidR="003D6DE2" w:rsidRDefault="003D6DE2" w:rsidP="003D6DE2">
            <w:r>
              <w:rPr>
                <w:noProof/>
              </w:rPr>
              <w:drawing>
                <wp:inline distT="0" distB="0" distL="0" distR="0" wp14:anchorId="73B6AE7A" wp14:editId="205F6807">
                  <wp:extent cx="5943600" cy="33432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DE2" w:rsidTr="003D6DE2">
        <w:tc>
          <w:tcPr>
            <w:tcW w:w="9350" w:type="dxa"/>
          </w:tcPr>
          <w:p w:rsidR="003D6DE2" w:rsidRDefault="003D6DE2" w:rsidP="003D6DE2">
            <w:r>
              <w:lastRenderedPageBreak/>
              <w:t xml:space="preserve">0-1-1 </w:t>
            </w:r>
            <w:r>
              <w:rPr>
                <w:noProof/>
              </w:rPr>
              <w:drawing>
                <wp:inline distT="0" distB="0" distL="0" distR="0" wp14:anchorId="1F1DC3E5" wp14:editId="116777D6">
                  <wp:extent cx="594360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DE2" w:rsidTr="003D6DE2">
        <w:tc>
          <w:tcPr>
            <w:tcW w:w="9350" w:type="dxa"/>
          </w:tcPr>
          <w:p w:rsidR="003D6DE2" w:rsidRDefault="003D6DE2" w:rsidP="003D6DE2">
            <w:r>
              <w:t xml:space="preserve">1-1-0 </w:t>
            </w:r>
            <w:r>
              <w:rPr>
                <w:noProof/>
              </w:rPr>
              <w:drawing>
                <wp:inline distT="0" distB="0" distL="0" distR="0" wp14:anchorId="0D20B524" wp14:editId="7AB1847F">
                  <wp:extent cx="5943600" cy="33432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DE2" w:rsidTr="003D6DE2">
        <w:tc>
          <w:tcPr>
            <w:tcW w:w="9350" w:type="dxa"/>
          </w:tcPr>
          <w:p w:rsidR="003D6DE2" w:rsidRDefault="003D6DE2" w:rsidP="003D6DE2">
            <w:r>
              <w:lastRenderedPageBreak/>
              <w:t xml:space="preserve">1-0-1 </w:t>
            </w:r>
            <w:r>
              <w:rPr>
                <w:noProof/>
              </w:rPr>
              <w:drawing>
                <wp:inline distT="0" distB="0" distL="0" distR="0" wp14:anchorId="08989FBF" wp14:editId="16E590E7">
                  <wp:extent cx="594360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DE2" w:rsidTr="003D6DE2">
        <w:tc>
          <w:tcPr>
            <w:tcW w:w="9350" w:type="dxa"/>
          </w:tcPr>
          <w:p w:rsidR="003D6DE2" w:rsidRDefault="003D6DE2" w:rsidP="003D6DE2">
            <w:r>
              <w:t xml:space="preserve">1-1-1 </w:t>
            </w:r>
            <w:r>
              <w:rPr>
                <w:noProof/>
              </w:rPr>
              <w:drawing>
                <wp:inline distT="0" distB="0" distL="0" distR="0" wp14:anchorId="512F3007" wp14:editId="41769FB5">
                  <wp:extent cx="5943600" cy="33432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4B8A" w:rsidRDefault="00444B8A" w:rsidP="003D6DE2"/>
    <w:p w:rsidR="00E30A12" w:rsidRDefault="00E30A12" w:rsidP="003D6DE2"/>
    <w:p w:rsidR="00E30A12" w:rsidRDefault="00E30A12" w:rsidP="003D6DE2"/>
    <w:p w:rsidR="00E30A12" w:rsidRDefault="00E30A12" w:rsidP="003D6DE2"/>
    <w:p w:rsidR="003D6DE2" w:rsidRDefault="00E30A12" w:rsidP="003D6DE2">
      <w:r>
        <w:lastRenderedPageBreak/>
        <w:t>Step3:</w:t>
      </w:r>
    </w:p>
    <w:p w:rsidR="00E30A12" w:rsidRDefault="00E30A12" w:rsidP="003D6DE2">
      <w:r>
        <w:rPr>
          <w:noProof/>
        </w:rPr>
        <w:drawing>
          <wp:inline distT="0" distB="0" distL="0" distR="0" wp14:anchorId="251F4CBA" wp14:editId="6DD8198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12" w:rsidRDefault="00E30A12" w:rsidP="00E30A12">
      <w:pPr>
        <w:tabs>
          <w:tab w:val="left" w:pos="1092"/>
        </w:tabs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30A12" w:rsidTr="00E30A12">
        <w:tc>
          <w:tcPr>
            <w:tcW w:w="9350" w:type="dxa"/>
          </w:tcPr>
          <w:p w:rsidR="00E30A12" w:rsidRDefault="00E30A12" w:rsidP="00E30A12">
            <w:pPr>
              <w:tabs>
                <w:tab w:val="left" w:pos="1092"/>
              </w:tabs>
            </w:pPr>
            <w:r>
              <w:t>0-0-0-0</w:t>
            </w:r>
            <w:r>
              <w:rPr>
                <w:noProof/>
              </w:rPr>
              <w:drawing>
                <wp:inline distT="0" distB="0" distL="0" distR="0" wp14:anchorId="02DA21AD" wp14:editId="1127F72C">
                  <wp:extent cx="5943600" cy="33432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E30A12">
            <w:pPr>
              <w:tabs>
                <w:tab w:val="left" w:pos="1092"/>
              </w:tabs>
            </w:pPr>
            <w:r>
              <w:lastRenderedPageBreak/>
              <w:t xml:space="preserve">0-0-1-0 </w:t>
            </w:r>
            <w:r>
              <w:rPr>
                <w:noProof/>
              </w:rPr>
              <w:drawing>
                <wp:inline distT="0" distB="0" distL="0" distR="0" wp14:anchorId="73C95857" wp14:editId="2531C960">
                  <wp:extent cx="5943600" cy="33432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E30A12">
            <w:pPr>
              <w:tabs>
                <w:tab w:val="left" w:pos="1092"/>
              </w:tabs>
            </w:pPr>
            <w:r>
              <w:t>0-1-0-0</w:t>
            </w:r>
            <w:r w:rsidR="00B05BB3">
              <w:t xml:space="preserve"> </w:t>
            </w:r>
            <w:r w:rsidR="00B05BB3">
              <w:rPr>
                <w:noProof/>
              </w:rPr>
              <w:drawing>
                <wp:inline distT="0" distB="0" distL="0" distR="0" wp14:anchorId="3029AFFF" wp14:editId="070ABCFD">
                  <wp:extent cx="5943600" cy="334327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E30A12" w:rsidTr="00E30A12">
        <w:tc>
          <w:tcPr>
            <w:tcW w:w="9350" w:type="dxa"/>
          </w:tcPr>
          <w:p w:rsidR="00E30A12" w:rsidRDefault="00E30A12" w:rsidP="00E30A12">
            <w:pPr>
              <w:tabs>
                <w:tab w:val="left" w:pos="1092"/>
              </w:tabs>
            </w:pPr>
            <w:r>
              <w:lastRenderedPageBreak/>
              <w:t xml:space="preserve">1-0-0-0 </w:t>
            </w:r>
            <w:r>
              <w:rPr>
                <w:noProof/>
              </w:rPr>
              <w:drawing>
                <wp:inline distT="0" distB="0" distL="0" distR="0" wp14:anchorId="79E4EB2B" wp14:editId="0A8A9AD5">
                  <wp:extent cx="5943600" cy="33432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E30A12">
            <w:pPr>
              <w:tabs>
                <w:tab w:val="left" w:pos="1092"/>
              </w:tabs>
            </w:pPr>
            <w:r>
              <w:t>0-1-1-0</w:t>
            </w:r>
            <w:r>
              <w:rPr>
                <w:noProof/>
              </w:rPr>
              <w:drawing>
                <wp:inline distT="0" distB="0" distL="0" distR="0" wp14:anchorId="0C6A8078" wp14:editId="680D14FF">
                  <wp:extent cx="5943600" cy="334327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E30A12">
            <w:pPr>
              <w:tabs>
                <w:tab w:val="left" w:pos="1092"/>
              </w:tabs>
            </w:pPr>
            <w:r>
              <w:lastRenderedPageBreak/>
              <w:t xml:space="preserve">1-0-1-0 </w:t>
            </w:r>
            <w:r>
              <w:rPr>
                <w:noProof/>
              </w:rPr>
              <w:drawing>
                <wp:inline distT="0" distB="0" distL="0" distR="0" wp14:anchorId="08818444" wp14:editId="40832884">
                  <wp:extent cx="5943600" cy="33432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E30A12">
            <w:pPr>
              <w:tabs>
                <w:tab w:val="left" w:pos="1092"/>
              </w:tabs>
            </w:pPr>
            <w:r>
              <w:t xml:space="preserve">1-1-0-0 </w:t>
            </w:r>
            <w:r>
              <w:rPr>
                <w:noProof/>
              </w:rPr>
              <w:drawing>
                <wp:inline distT="0" distB="0" distL="0" distR="0" wp14:anchorId="566103BA" wp14:editId="49BDC3E2">
                  <wp:extent cx="5943600" cy="33432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E30A12">
            <w:pPr>
              <w:tabs>
                <w:tab w:val="left" w:pos="1092"/>
              </w:tabs>
            </w:pPr>
            <w:r>
              <w:lastRenderedPageBreak/>
              <w:t xml:space="preserve">1-1-1-0 </w:t>
            </w:r>
            <w:r>
              <w:rPr>
                <w:noProof/>
              </w:rPr>
              <w:drawing>
                <wp:inline distT="0" distB="0" distL="0" distR="0" wp14:anchorId="34743C3C" wp14:editId="7C2A2F2F">
                  <wp:extent cx="5943600" cy="33432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7D1BB4">
            <w:pPr>
              <w:tabs>
                <w:tab w:val="left" w:pos="1092"/>
              </w:tabs>
            </w:pPr>
            <w:r>
              <w:t>0-0-0-</w:t>
            </w:r>
            <w:r>
              <w:t>1</w:t>
            </w:r>
            <w:r>
              <w:rPr>
                <w:noProof/>
              </w:rPr>
              <w:drawing>
                <wp:inline distT="0" distB="0" distL="0" distR="0" wp14:anchorId="7E3388BB" wp14:editId="6DFE2DE8">
                  <wp:extent cx="5943600" cy="3343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7D1BB4">
            <w:pPr>
              <w:tabs>
                <w:tab w:val="left" w:pos="1092"/>
              </w:tabs>
            </w:pPr>
            <w:r>
              <w:lastRenderedPageBreak/>
              <w:t>0-0-1-</w:t>
            </w:r>
            <w:r>
              <w:t xml:space="preserve">1 </w:t>
            </w:r>
            <w:r>
              <w:rPr>
                <w:noProof/>
              </w:rPr>
              <w:drawing>
                <wp:inline distT="0" distB="0" distL="0" distR="0" wp14:anchorId="18E02FBE" wp14:editId="0F619F85">
                  <wp:extent cx="5943600" cy="33432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7D1BB4">
            <w:pPr>
              <w:tabs>
                <w:tab w:val="left" w:pos="1092"/>
              </w:tabs>
            </w:pPr>
            <w:r>
              <w:t>0-1-0-</w:t>
            </w:r>
            <w:r>
              <w:t>1</w:t>
            </w:r>
            <w:r w:rsidR="00B05BB3">
              <w:t xml:space="preserve"> </w:t>
            </w:r>
            <w:r w:rsidR="00B05BB3">
              <w:rPr>
                <w:noProof/>
              </w:rPr>
              <w:drawing>
                <wp:inline distT="0" distB="0" distL="0" distR="0" wp14:anchorId="0E900BB3" wp14:editId="64625E62">
                  <wp:extent cx="5943600" cy="334327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7D1BB4">
            <w:pPr>
              <w:tabs>
                <w:tab w:val="left" w:pos="1092"/>
              </w:tabs>
            </w:pPr>
            <w:r>
              <w:lastRenderedPageBreak/>
              <w:t>1-0-0-</w:t>
            </w:r>
            <w:r>
              <w:t xml:space="preserve">1 </w:t>
            </w:r>
            <w:r>
              <w:rPr>
                <w:noProof/>
              </w:rPr>
              <w:drawing>
                <wp:inline distT="0" distB="0" distL="0" distR="0" wp14:anchorId="5732EA7B" wp14:editId="2A80E5EA">
                  <wp:extent cx="5943600" cy="33432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7D1BB4">
            <w:pPr>
              <w:tabs>
                <w:tab w:val="left" w:pos="1092"/>
              </w:tabs>
            </w:pPr>
            <w:r>
              <w:t>0-1-1-</w:t>
            </w:r>
            <w:r>
              <w:t xml:space="preserve">1 </w:t>
            </w:r>
            <w:r>
              <w:rPr>
                <w:noProof/>
              </w:rPr>
              <w:drawing>
                <wp:inline distT="0" distB="0" distL="0" distR="0" wp14:anchorId="18A346CA" wp14:editId="2837F99B">
                  <wp:extent cx="5943600" cy="33432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7D1BB4">
            <w:pPr>
              <w:tabs>
                <w:tab w:val="left" w:pos="1092"/>
              </w:tabs>
            </w:pPr>
            <w:r>
              <w:t>1-0-1-</w:t>
            </w:r>
            <w:r>
              <w:t>1</w:t>
            </w:r>
          </w:p>
          <w:p w:rsidR="00E30A12" w:rsidRDefault="00E30A12" w:rsidP="007D1BB4">
            <w:pPr>
              <w:tabs>
                <w:tab w:val="left" w:pos="1092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269BFACC" wp14:editId="4FE3DCB3">
                  <wp:extent cx="5943600" cy="334327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7D1BB4">
            <w:pPr>
              <w:tabs>
                <w:tab w:val="left" w:pos="1092"/>
              </w:tabs>
            </w:pPr>
            <w:r>
              <w:lastRenderedPageBreak/>
              <w:t>1-1-0-</w:t>
            </w:r>
            <w:r>
              <w:t xml:space="preserve">1 </w:t>
            </w:r>
            <w:r>
              <w:rPr>
                <w:noProof/>
              </w:rPr>
              <w:drawing>
                <wp:inline distT="0" distB="0" distL="0" distR="0" wp14:anchorId="3D7FAF7D" wp14:editId="479999DD">
                  <wp:extent cx="5943600" cy="33432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A12" w:rsidTr="00E30A12">
        <w:tc>
          <w:tcPr>
            <w:tcW w:w="9350" w:type="dxa"/>
          </w:tcPr>
          <w:p w:rsidR="00E30A12" w:rsidRDefault="00E30A12" w:rsidP="007D1BB4">
            <w:pPr>
              <w:tabs>
                <w:tab w:val="left" w:pos="1092"/>
              </w:tabs>
            </w:pPr>
            <w:r>
              <w:lastRenderedPageBreak/>
              <w:t>1-1-1-</w:t>
            </w:r>
            <w:r>
              <w:t xml:space="preserve">1 </w:t>
            </w:r>
            <w:r>
              <w:rPr>
                <w:noProof/>
              </w:rPr>
              <w:drawing>
                <wp:inline distT="0" distB="0" distL="0" distR="0" wp14:anchorId="5CC0B0CE" wp14:editId="7B006BD3">
                  <wp:extent cx="5943600" cy="33432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A12" w:rsidRPr="00E30A12" w:rsidRDefault="00E30A12" w:rsidP="00E30A12">
      <w:pPr>
        <w:tabs>
          <w:tab w:val="left" w:pos="1092"/>
        </w:tabs>
      </w:pPr>
    </w:p>
    <w:sectPr w:rsidR="00E30A12" w:rsidRPr="00E30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4D"/>
    <w:rsid w:val="0012734D"/>
    <w:rsid w:val="0031015B"/>
    <w:rsid w:val="003D6DE2"/>
    <w:rsid w:val="00444B8A"/>
    <w:rsid w:val="00991116"/>
    <w:rsid w:val="00B05BB3"/>
    <w:rsid w:val="00E3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B9CE0"/>
  <w15:chartTrackingRefBased/>
  <w15:docId w15:val="{2C0A2864-3C0D-46E3-B484-956E6F233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73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BD4A14BA.dotm</Template>
  <TotalTime>42</TotalTime>
  <Pages>15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Giriprakash, Thriambak R</dc:creator>
  <cp:keywords/>
  <dc:description/>
  <cp:lastModifiedBy>Giriprakash, Thriambak R</cp:lastModifiedBy>
  <cp:revision>1</cp:revision>
  <dcterms:created xsi:type="dcterms:W3CDTF">2020-06-04T22:04:00Z</dcterms:created>
  <dcterms:modified xsi:type="dcterms:W3CDTF">2020-06-04T22:58:00Z</dcterms:modified>
</cp:coreProperties>
</file>