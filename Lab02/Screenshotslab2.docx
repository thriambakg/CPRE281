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E49" w:rsidRDefault="000C3296">
      <w:r>
        <w:t>3.0</w:t>
      </w:r>
    </w:p>
    <w:p w:rsidR="000C3296" w:rsidRDefault="000C3296">
      <w:r>
        <w:t>A=1, B = 1, C = 1</w:t>
      </w:r>
    </w:p>
    <w:p w:rsidR="000C3296" w:rsidRDefault="000C3296">
      <w:r>
        <w:rPr>
          <w:noProof/>
        </w:rPr>
        <w:drawing>
          <wp:inline distT="0" distB="0" distL="0" distR="0" wp14:anchorId="2A7B5DE2" wp14:editId="4E71AA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96" w:rsidRDefault="000C3296" w:rsidP="000C3296">
      <w:r>
        <w:t>A=1, B = 1, C = 0</w:t>
      </w:r>
    </w:p>
    <w:p w:rsidR="000C3296" w:rsidRDefault="000C3296">
      <w:r>
        <w:rPr>
          <w:noProof/>
        </w:rPr>
        <w:drawing>
          <wp:inline distT="0" distB="0" distL="0" distR="0" wp14:anchorId="16B52DB2" wp14:editId="6D5B7D90">
            <wp:extent cx="591312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765" cy="33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96" w:rsidRDefault="000C3296"/>
    <w:p w:rsidR="000C3296" w:rsidRDefault="000C3296" w:rsidP="000C3296">
      <w:r>
        <w:lastRenderedPageBreak/>
        <w:t>A=1, B = 0, C = 1</w:t>
      </w:r>
    </w:p>
    <w:p w:rsidR="000C3296" w:rsidRDefault="000C3296" w:rsidP="000C3296">
      <w:r>
        <w:rPr>
          <w:noProof/>
        </w:rPr>
        <w:drawing>
          <wp:inline distT="0" distB="0" distL="0" distR="0" wp14:anchorId="6B9BF37D" wp14:editId="6BE6C8B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96" w:rsidRDefault="000C3296" w:rsidP="000C3296">
      <w:r>
        <w:t>A=0, B = 1, C = 1</w:t>
      </w:r>
    </w:p>
    <w:p w:rsidR="000C3296" w:rsidRDefault="000C3296">
      <w:r>
        <w:rPr>
          <w:noProof/>
        </w:rPr>
        <w:drawing>
          <wp:inline distT="0" distB="0" distL="0" distR="0" wp14:anchorId="495CB773" wp14:editId="742E0B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96" w:rsidRDefault="000C3296"/>
    <w:p w:rsidR="000C3296" w:rsidRDefault="000C3296"/>
    <w:p w:rsidR="000C3296" w:rsidRDefault="000C3296">
      <w:r>
        <w:lastRenderedPageBreak/>
        <w:t>A=</w:t>
      </w:r>
      <w:proofErr w:type="gramStart"/>
      <w:r>
        <w:t>0,B</w:t>
      </w:r>
      <w:proofErr w:type="gramEnd"/>
      <w:r>
        <w:t>=0,C=1</w:t>
      </w:r>
    </w:p>
    <w:p w:rsidR="000C3296" w:rsidRDefault="000C3296">
      <w:r>
        <w:rPr>
          <w:noProof/>
        </w:rPr>
        <w:drawing>
          <wp:inline distT="0" distB="0" distL="0" distR="0" wp14:anchorId="3B321066" wp14:editId="55D811E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96" w:rsidRDefault="000C3296">
      <w:r>
        <w:t>A=</w:t>
      </w:r>
      <w:proofErr w:type="gramStart"/>
      <w:r>
        <w:t>0,B</w:t>
      </w:r>
      <w:proofErr w:type="gramEnd"/>
      <w:r>
        <w:t>=1,C=0</w:t>
      </w:r>
    </w:p>
    <w:p w:rsidR="000C3296" w:rsidRDefault="000C3296">
      <w:r>
        <w:rPr>
          <w:noProof/>
        </w:rPr>
        <w:drawing>
          <wp:inline distT="0" distB="0" distL="0" distR="0" wp14:anchorId="66A1005E" wp14:editId="27161BA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96" w:rsidRDefault="000C3296"/>
    <w:p w:rsidR="000C3296" w:rsidRDefault="000C3296"/>
    <w:p w:rsidR="000C3296" w:rsidRDefault="000C3296">
      <w:r>
        <w:lastRenderedPageBreak/>
        <w:t>A=</w:t>
      </w:r>
      <w:proofErr w:type="gramStart"/>
      <w:r>
        <w:t>1,B</w:t>
      </w:r>
      <w:proofErr w:type="gramEnd"/>
      <w:r>
        <w:t>=0,C=0</w:t>
      </w:r>
    </w:p>
    <w:p w:rsidR="000C3296" w:rsidRDefault="000C3296">
      <w:r>
        <w:rPr>
          <w:noProof/>
        </w:rPr>
        <w:drawing>
          <wp:inline distT="0" distB="0" distL="0" distR="0" wp14:anchorId="0468F516" wp14:editId="18C92E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85" w:rsidRDefault="000C2485">
      <w:r>
        <w:t>A=</w:t>
      </w:r>
      <w:proofErr w:type="gramStart"/>
      <w:r>
        <w:t>0,B</w:t>
      </w:r>
      <w:proofErr w:type="gramEnd"/>
      <w:r>
        <w:t>=0,C=0</w:t>
      </w:r>
    </w:p>
    <w:p w:rsidR="000C2485" w:rsidRDefault="000C2485">
      <w:r>
        <w:rPr>
          <w:noProof/>
        </w:rPr>
        <w:drawing>
          <wp:inline distT="0" distB="0" distL="0" distR="0" wp14:anchorId="3D0921C6" wp14:editId="7693F5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85" w:rsidRDefault="000C2485"/>
    <w:p w:rsidR="000C2485" w:rsidRDefault="000C2485"/>
    <w:p w:rsidR="000C2485" w:rsidRDefault="00937E49">
      <w:r>
        <w:lastRenderedPageBreak/>
        <w:t>4.0</w:t>
      </w:r>
    </w:p>
    <w:p w:rsidR="00937E49" w:rsidRPr="00937E49" w:rsidRDefault="00937E49">
      <w:pPr>
        <w:rPr>
          <w:b/>
          <w:i/>
        </w:rPr>
      </w:pPr>
      <w:r w:rsidRPr="00937E49">
        <w:rPr>
          <w:b/>
          <w:i/>
        </w:rPr>
        <w:t>Logic0</w:t>
      </w:r>
    </w:p>
    <w:p w:rsidR="00937E49" w:rsidRDefault="00937E49">
      <w:r>
        <w:t>Cabbage0=</w:t>
      </w:r>
      <w:proofErr w:type="gramStart"/>
      <w:r>
        <w:t>1,Goat</w:t>
      </w:r>
      <w:proofErr w:type="gramEnd"/>
      <w:r>
        <w:t>0=1,Wolf0=1</w:t>
      </w:r>
    </w:p>
    <w:p w:rsidR="00937E49" w:rsidRDefault="00937E49">
      <w:r>
        <w:rPr>
          <w:noProof/>
        </w:rPr>
        <w:drawing>
          <wp:inline distT="0" distB="0" distL="0" distR="0" wp14:anchorId="389C53EC" wp14:editId="317E14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49" w:rsidRDefault="00937E49" w:rsidP="00937E49">
      <w:r>
        <w:t>Cabbage0=</w:t>
      </w:r>
      <w:proofErr w:type="gramStart"/>
      <w:r w:rsidR="00CB6991">
        <w:t>1</w:t>
      </w:r>
      <w:r>
        <w:t>,Goat</w:t>
      </w:r>
      <w:proofErr w:type="gramEnd"/>
      <w:r>
        <w:t>0=</w:t>
      </w:r>
      <w:r w:rsidR="00CB6991">
        <w:t>0</w:t>
      </w:r>
      <w:r>
        <w:t>,Wolf0=1</w:t>
      </w:r>
    </w:p>
    <w:p w:rsidR="00937E49" w:rsidRDefault="00922B87">
      <w:r>
        <w:rPr>
          <w:noProof/>
        </w:rPr>
        <w:drawing>
          <wp:inline distT="0" distB="0" distL="0" distR="0" wp14:anchorId="5A524CB3" wp14:editId="4DE3E34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91" w:rsidRDefault="00CB6991" w:rsidP="00CB6991">
      <w:r>
        <w:lastRenderedPageBreak/>
        <w:t>Cabbage0=</w:t>
      </w:r>
      <w:proofErr w:type="gramStart"/>
      <w:r>
        <w:t>0,Goat</w:t>
      </w:r>
      <w:proofErr w:type="gramEnd"/>
      <w:r>
        <w:t>0=0,Wolf0=1</w:t>
      </w:r>
    </w:p>
    <w:p w:rsidR="00CB6991" w:rsidRDefault="00922B87">
      <w:r>
        <w:rPr>
          <w:noProof/>
        </w:rPr>
        <w:drawing>
          <wp:inline distT="0" distB="0" distL="0" distR="0" wp14:anchorId="12515A25" wp14:editId="44F45E8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 w:rsidP="00922B87">
      <w:r>
        <w:t>Cabbage0=</w:t>
      </w:r>
      <w:proofErr w:type="gramStart"/>
      <w:r>
        <w:t>0,Goat</w:t>
      </w:r>
      <w:proofErr w:type="gramEnd"/>
      <w:r>
        <w:t>0=1,Wolf0=1</w:t>
      </w:r>
    </w:p>
    <w:p w:rsidR="00922B87" w:rsidRDefault="00922B87" w:rsidP="00922B87">
      <w:r>
        <w:rPr>
          <w:noProof/>
        </w:rPr>
        <w:drawing>
          <wp:inline distT="0" distB="0" distL="0" distR="0" wp14:anchorId="6FB517A5" wp14:editId="67E0EDA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 w:rsidP="00922B87"/>
    <w:p w:rsidR="00922B87" w:rsidRDefault="00922B87" w:rsidP="00922B87"/>
    <w:p w:rsidR="00922B87" w:rsidRDefault="00922B87" w:rsidP="00922B87">
      <w:r>
        <w:lastRenderedPageBreak/>
        <w:t>Cabbage0=</w:t>
      </w:r>
      <w:proofErr w:type="gramStart"/>
      <w:r>
        <w:t>1,Goat</w:t>
      </w:r>
      <w:proofErr w:type="gramEnd"/>
      <w:r>
        <w:t>0=1,Wolf0=0</w:t>
      </w:r>
    </w:p>
    <w:p w:rsidR="00922B87" w:rsidRDefault="00922B87" w:rsidP="00922B87">
      <w:r>
        <w:rPr>
          <w:noProof/>
        </w:rPr>
        <w:drawing>
          <wp:inline distT="0" distB="0" distL="0" distR="0" wp14:anchorId="7F1F2D92" wp14:editId="2D7980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>
      <w:r>
        <w:t>Cabbage0=</w:t>
      </w:r>
      <w:proofErr w:type="gramStart"/>
      <w:r>
        <w:t>1,Goat</w:t>
      </w:r>
      <w:proofErr w:type="gramEnd"/>
      <w:r>
        <w:t>0=0,Wolf0=0</w:t>
      </w:r>
    </w:p>
    <w:p w:rsidR="00922B87" w:rsidRDefault="00922B87">
      <w:r>
        <w:rPr>
          <w:noProof/>
        </w:rPr>
        <w:drawing>
          <wp:inline distT="0" distB="0" distL="0" distR="0" wp14:anchorId="60551E36" wp14:editId="30C41B2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 w:rsidP="00922B87"/>
    <w:p w:rsidR="00922B87" w:rsidRDefault="00922B87" w:rsidP="00922B87"/>
    <w:p w:rsidR="00922B87" w:rsidRDefault="00922B87" w:rsidP="00922B87">
      <w:r>
        <w:lastRenderedPageBreak/>
        <w:t>Cabbage0=</w:t>
      </w:r>
      <w:proofErr w:type="gramStart"/>
      <w:r>
        <w:t>0,Goat</w:t>
      </w:r>
      <w:proofErr w:type="gramEnd"/>
      <w:r>
        <w:t>0=1,Wolf0=0</w:t>
      </w:r>
    </w:p>
    <w:p w:rsidR="00922B87" w:rsidRDefault="00922B87">
      <w:r>
        <w:rPr>
          <w:noProof/>
        </w:rPr>
        <w:drawing>
          <wp:inline distT="0" distB="0" distL="0" distR="0" wp14:anchorId="0449DAE3" wp14:editId="42DC7D2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>
      <w:pPr>
        <w:rPr>
          <w:b/>
          <w:i/>
        </w:rPr>
      </w:pPr>
      <w:r>
        <w:rPr>
          <w:b/>
          <w:i/>
        </w:rPr>
        <w:t>Logic1</w:t>
      </w:r>
    </w:p>
    <w:p w:rsidR="00922B87" w:rsidRDefault="00922B87">
      <w:r>
        <w:t>Cabbage1=</w:t>
      </w:r>
      <w:proofErr w:type="gramStart"/>
      <w:r>
        <w:t>1,Goat</w:t>
      </w:r>
      <w:proofErr w:type="gramEnd"/>
      <w:r>
        <w:t>1=1,Wolf1=1</w:t>
      </w:r>
    </w:p>
    <w:p w:rsidR="00F57D35" w:rsidRDefault="00F57D35">
      <w:r>
        <w:rPr>
          <w:noProof/>
        </w:rPr>
        <w:drawing>
          <wp:inline distT="0" distB="0" distL="0" distR="0" wp14:anchorId="16F5ACA4" wp14:editId="3F3248B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5" w:rsidRDefault="00F57D35" w:rsidP="00922B87"/>
    <w:p w:rsidR="00922B87" w:rsidRDefault="00922B87" w:rsidP="00922B87">
      <w:r>
        <w:lastRenderedPageBreak/>
        <w:t>Cabbage1=</w:t>
      </w:r>
      <w:proofErr w:type="gramStart"/>
      <w:r>
        <w:t>1,Goat</w:t>
      </w:r>
      <w:proofErr w:type="gramEnd"/>
      <w:r>
        <w:t>1=0,Wolf1=1</w:t>
      </w:r>
    </w:p>
    <w:p w:rsidR="00922B87" w:rsidRDefault="00F57D35" w:rsidP="00922B87">
      <w:r>
        <w:rPr>
          <w:noProof/>
        </w:rPr>
        <w:drawing>
          <wp:inline distT="0" distB="0" distL="0" distR="0" wp14:anchorId="7710E206" wp14:editId="0358921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87">
        <w:t>Cabbage1=</w:t>
      </w:r>
      <w:proofErr w:type="gramStart"/>
      <w:r w:rsidR="00922B87">
        <w:t>0,Goat</w:t>
      </w:r>
      <w:proofErr w:type="gramEnd"/>
      <w:r w:rsidR="00922B87">
        <w:t>1=1,Wolf1=1</w:t>
      </w:r>
    </w:p>
    <w:p w:rsidR="00F57D35" w:rsidRDefault="00F57D35" w:rsidP="00922B87">
      <w:r>
        <w:rPr>
          <w:noProof/>
        </w:rPr>
        <w:drawing>
          <wp:inline distT="0" distB="0" distL="0" distR="0" wp14:anchorId="53D77454" wp14:editId="1E0B175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5" w:rsidRDefault="00F57D35" w:rsidP="00922B87"/>
    <w:p w:rsidR="00F57D35" w:rsidRDefault="00F57D35" w:rsidP="00922B87"/>
    <w:p w:rsidR="00F57D35" w:rsidRDefault="00F57D35" w:rsidP="00922B87"/>
    <w:p w:rsidR="00922B87" w:rsidRDefault="00922B87" w:rsidP="00922B87">
      <w:r>
        <w:lastRenderedPageBreak/>
        <w:t>Cabbage1=</w:t>
      </w:r>
      <w:proofErr w:type="gramStart"/>
      <w:r>
        <w:t>1,Goat</w:t>
      </w:r>
      <w:proofErr w:type="gramEnd"/>
      <w:r>
        <w:t>1=1,Wolf1=0</w:t>
      </w:r>
    </w:p>
    <w:p w:rsidR="00F57D35" w:rsidRDefault="00F57D35" w:rsidP="00922B87">
      <w:r>
        <w:rPr>
          <w:noProof/>
        </w:rPr>
        <w:drawing>
          <wp:inline distT="0" distB="0" distL="0" distR="0" wp14:anchorId="4D58E522" wp14:editId="6BE0849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 w:rsidP="00922B87">
      <w:r>
        <w:t>Cabbage1=</w:t>
      </w:r>
      <w:proofErr w:type="gramStart"/>
      <w:r>
        <w:t>0,Goat</w:t>
      </w:r>
      <w:proofErr w:type="gramEnd"/>
      <w:r>
        <w:t>1=0,Wolf1=1</w:t>
      </w:r>
    </w:p>
    <w:p w:rsidR="00F57D35" w:rsidRDefault="00F57D35" w:rsidP="00922B87">
      <w:r>
        <w:rPr>
          <w:noProof/>
        </w:rPr>
        <w:drawing>
          <wp:inline distT="0" distB="0" distL="0" distR="0" wp14:anchorId="16DBC516" wp14:editId="7BD0588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5" w:rsidRDefault="00F57D35" w:rsidP="00922B87"/>
    <w:p w:rsidR="00F57D35" w:rsidRDefault="00F57D35" w:rsidP="00922B87"/>
    <w:p w:rsidR="00922B87" w:rsidRDefault="00922B87" w:rsidP="00922B87">
      <w:r>
        <w:lastRenderedPageBreak/>
        <w:t>Cabbage1=</w:t>
      </w:r>
      <w:proofErr w:type="gramStart"/>
      <w:r>
        <w:t>0,Goat</w:t>
      </w:r>
      <w:proofErr w:type="gramEnd"/>
      <w:r>
        <w:t>1=1,Wolf1=0</w:t>
      </w:r>
    </w:p>
    <w:p w:rsidR="00F57D35" w:rsidRDefault="00F57D35" w:rsidP="00922B87">
      <w:r>
        <w:rPr>
          <w:noProof/>
        </w:rPr>
        <w:drawing>
          <wp:inline distT="0" distB="0" distL="0" distR="0" wp14:anchorId="57E78FA9" wp14:editId="697F333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7" w:rsidRDefault="00922B87" w:rsidP="00922B87">
      <w:r>
        <w:t>Cabbage1=</w:t>
      </w:r>
      <w:proofErr w:type="gramStart"/>
      <w:r>
        <w:t>1,Goat</w:t>
      </w:r>
      <w:proofErr w:type="gramEnd"/>
      <w:r>
        <w:t>1=0,Wolf1=0</w:t>
      </w:r>
    </w:p>
    <w:p w:rsidR="00F57D35" w:rsidRDefault="00F57D35" w:rsidP="00922B87">
      <w:r>
        <w:rPr>
          <w:noProof/>
        </w:rPr>
        <w:drawing>
          <wp:inline distT="0" distB="0" distL="0" distR="0" wp14:anchorId="5AB70012" wp14:editId="398A9C0A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5" w:rsidRDefault="00F57D35" w:rsidP="00922B87"/>
    <w:p w:rsidR="00F57D35" w:rsidRDefault="00F57D35" w:rsidP="00922B87"/>
    <w:p w:rsidR="00922B87" w:rsidRDefault="00922B87" w:rsidP="00922B87">
      <w:r>
        <w:lastRenderedPageBreak/>
        <w:t>Cabbage1=</w:t>
      </w:r>
      <w:proofErr w:type="gramStart"/>
      <w:r>
        <w:t>0,Goat</w:t>
      </w:r>
      <w:proofErr w:type="gramEnd"/>
      <w:r>
        <w:t>1=0,Wolf1=0</w:t>
      </w:r>
    </w:p>
    <w:p w:rsidR="00922B87" w:rsidRDefault="00F57D35" w:rsidP="00922B87">
      <w:r>
        <w:rPr>
          <w:noProof/>
        </w:rPr>
        <w:drawing>
          <wp:inline distT="0" distB="0" distL="0" distR="0" wp14:anchorId="6519B5F1" wp14:editId="7E5B890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2B87" w:rsidRPr="00922B87" w:rsidRDefault="00922B87"/>
    <w:sectPr w:rsidR="00922B87" w:rsidRPr="00922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96"/>
    <w:rsid w:val="00072CE2"/>
    <w:rsid w:val="000C2485"/>
    <w:rsid w:val="000C3296"/>
    <w:rsid w:val="0031015B"/>
    <w:rsid w:val="00922B87"/>
    <w:rsid w:val="00937E49"/>
    <w:rsid w:val="00991116"/>
    <w:rsid w:val="00CB6991"/>
    <w:rsid w:val="00F5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DC1FA"/>
  <w15:chartTrackingRefBased/>
  <w15:docId w15:val="{1AF8B83E-676D-47AC-A672-59C000BE7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F566CA00.dotm</Template>
  <TotalTime>79</TotalTime>
  <Pages>12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Giriprakash, Thriambak R</dc:creator>
  <cp:keywords/>
  <dc:description/>
  <cp:lastModifiedBy>Giriprakash, Thriambak R</cp:lastModifiedBy>
  <cp:revision>2</cp:revision>
  <dcterms:created xsi:type="dcterms:W3CDTF">2020-05-28T20:49:00Z</dcterms:created>
  <dcterms:modified xsi:type="dcterms:W3CDTF">2020-05-28T22:08:00Z</dcterms:modified>
</cp:coreProperties>
</file>